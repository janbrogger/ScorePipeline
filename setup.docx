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BE3" w:rsidRDefault="003D6BE3" w:rsidP="003D6BE3">
      <w:pPr>
        <w:jc w:val="right"/>
      </w:pPr>
      <w:r>
        <w:t>Bergen/Jan Brøgger/2016-11-16</w:t>
      </w:r>
    </w:p>
    <w:p w:rsidR="003D6BE3" w:rsidRPr="003D6BE3" w:rsidRDefault="003D6BE3" w:rsidP="003D6BE3">
      <w:pPr>
        <w:pStyle w:val="Tittel"/>
      </w:pPr>
      <w:r>
        <w:t xml:space="preserve">How to get started with the </w:t>
      </w:r>
      <w:proofErr w:type="spellStart"/>
      <w:r>
        <w:t>ScorePipeline</w:t>
      </w:r>
      <w:proofErr w:type="spellEnd"/>
      <w:r>
        <w:t xml:space="preserve"> project</w:t>
      </w:r>
    </w:p>
    <w:p w:rsidR="003D6BE3" w:rsidRDefault="003D6BE3" w:rsidP="003D6BE3"/>
    <w:p w:rsidR="006917E8" w:rsidRDefault="006917E8" w:rsidP="00B37F44">
      <w:pPr>
        <w:pStyle w:val="Overskrift1"/>
      </w:pPr>
      <w:r w:rsidRPr="00B37F44">
        <w:t>Requirements</w:t>
      </w:r>
    </w:p>
    <w:p w:rsidR="006917E8" w:rsidRDefault="006917E8" w:rsidP="0027377F">
      <w:pPr>
        <w:pStyle w:val="Listeavsnitt"/>
        <w:numPr>
          <w:ilvl w:val="0"/>
          <w:numId w:val="6"/>
        </w:numPr>
      </w:pPr>
      <w:r>
        <w:t xml:space="preserve">SQL Server instance available for </w:t>
      </w:r>
      <w:r w:rsidR="00C30EDF">
        <w:t xml:space="preserve">restoring and </w:t>
      </w:r>
      <w:r>
        <w:t xml:space="preserve">mounting the </w:t>
      </w:r>
      <w:proofErr w:type="spellStart"/>
      <w:r>
        <w:t>ScoreAnon</w:t>
      </w:r>
      <w:proofErr w:type="spellEnd"/>
      <w:r>
        <w:t xml:space="preserve"> database.</w:t>
      </w:r>
    </w:p>
    <w:p w:rsidR="006917E8" w:rsidRPr="006917E8" w:rsidRDefault="006917E8" w:rsidP="0027377F">
      <w:pPr>
        <w:pStyle w:val="Listeavsnitt"/>
        <w:numPr>
          <w:ilvl w:val="0"/>
          <w:numId w:val="6"/>
        </w:numPr>
      </w:pPr>
      <w:r>
        <w:t>A Score anonymized database backup available for research (an example is included).</w:t>
      </w:r>
    </w:p>
    <w:p w:rsidR="008C04E6" w:rsidRDefault="001A6932" w:rsidP="00B37F44">
      <w:pPr>
        <w:pStyle w:val="Overskrift1"/>
      </w:pPr>
      <w:r>
        <w:t>Overview</w:t>
      </w:r>
    </w:p>
    <w:p w:rsidR="00637530" w:rsidRDefault="008C04E6" w:rsidP="0027377F">
      <w:pPr>
        <w:pStyle w:val="Listeavsnitt"/>
        <w:numPr>
          <w:ilvl w:val="0"/>
          <w:numId w:val="7"/>
        </w:numPr>
      </w:pPr>
      <w:r>
        <w:t xml:space="preserve">Install </w:t>
      </w:r>
      <w:proofErr w:type="spellStart"/>
      <w:r>
        <w:t>matlab</w:t>
      </w:r>
      <w:proofErr w:type="spellEnd"/>
      <w:r>
        <w:t xml:space="preserve"> 2016.</w:t>
      </w:r>
    </w:p>
    <w:p w:rsidR="00BA1817" w:rsidRDefault="00BA1817" w:rsidP="0027377F">
      <w:pPr>
        <w:pStyle w:val="Listeavsnitt"/>
        <w:numPr>
          <w:ilvl w:val="0"/>
          <w:numId w:val="7"/>
        </w:numPr>
      </w:pPr>
      <w:r>
        <w:t>Unzip the SQL Server database backup “</w:t>
      </w:r>
      <w:proofErr w:type="spellStart"/>
      <w:r>
        <w:t>ScoreAnon</w:t>
      </w:r>
      <w:proofErr w:type="spellEnd"/>
      <w:r>
        <w:t>” and copy it to the SQL Server Backup location</w:t>
      </w:r>
    </w:p>
    <w:p w:rsidR="00637530" w:rsidRDefault="008B34BF" w:rsidP="0027377F">
      <w:pPr>
        <w:pStyle w:val="Listeavsnitt"/>
        <w:numPr>
          <w:ilvl w:val="0"/>
          <w:numId w:val="7"/>
        </w:numPr>
      </w:pPr>
      <w:r>
        <w:t xml:space="preserve">Restore </w:t>
      </w:r>
      <w:r w:rsidR="008C04E6">
        <w:t>the SQL server database “</w:t>
      </w:r>
      <w:proofErr w:type="spellStart"/>
      <w:r w:rsidR="008C04E6">
        <w:t>ScoreAnon</w:t>
      </w:r>
      <w:proofErr w:type="spellEnd"/>
      <w:r w:rsidR="008C04E6">
        <w:t>” or other SCORE database used for research</w:t>
      </w:r>
    </w:p>
    <w:p w:rsidR="00637530" w:rsidRDefault="003B59FD" w:rsidP="00BA7900">
      <w:pPr>
        <w:pStyle w:val="Listeavsnitt"/>
        <w:numPr>
          <w:ilvl w:val="0"/>
          <w:numId w:val="7"/>
        </w:numPr>
      </w:pPr>
      <w:r>
        <w:t>Run some SQL scripts that create additional tables.</w:t>
      </w:r>
    </w:p>
    <w:p w:rsidR="00637530" w:rsidRDefault="00637530" w:rsidP="0027377F">
      <w:pPr>
        <w:pStyle w:val="Listeavsnitt"/>
        <w:numPr>
          <w:ilvl w:val="0"/>
          <w:numId w:val="7"/>
        </w:numPr>
      </w:pPr>
      <w:r>
        <w:t xml:space="preserve">Clone the two </w:t>
      </w:r>
      <w:proofErr w:type="spellStart"/>
      <w:r>
        <w:t>git</w:t>
      </w:r>
      <w:proofErr w:type="spellEnd"/>
      <w:r>
        <w:t xml:space="preserve"> repositories EEGLAB and fieldtrip</w:t>
      </w:r>
    </w:p>
    <w:p w:rsidR="009C7E58" w:rsidRDefault="009C7E58" w:rsidP="0027377F">
      <w:pPr>
        <w:pStyle w:val="Listeavsnitt"/>
        <w:numPr>
          <w:ilvl w:val="0"/>
          <w:numId w:val="7"/>
        </w:numPr>
      </w:pPr>
      <w:r w:rsidRPr="009C7E58">
        <w:t xml:space="preserve">Change the </w:t>
      </w:r>
      <w:proofErr w:type="spellStart"/>
      <w:r w:rsidRPr="009C7E58">
        <w:t>config</w:t>
      </w:r>
      <w:proofErr w:type="spellEnd"/>
      <w:r w:rsidRPr="009C7E58">
        <w:t xml:space="preserve"> options</w:t>
      </w:r>
      <w:r>
        <w:t xml:space="preserve"> (paths to EEGLAB </w:t>
      </w:r>
      <w:proofErr w:type="spellStart"/>
      <w:r>
        <w:t>etc</w:t>
      </w:r>
      <w:proofErr w:type="spellEnd"/>
      <w:r>
        <w:t>).</w:t>
      </w:r>
    </w:p>
    <w:p w:rsidR="00613B6D" w:rsidRDefault="00613B6D" w:rsidP="009C7E58">
      <w:pPr>
        <w:pStyle w:val="Listeavsnitt"/>
        <w:numPr>
          <w:ilvl w:val="0"/>
          <w:numId w:val="7"/>
        </w:numPr>
      </w:pPr>
      <w:r>
        <w:t xml:space="preserve">Start </w:t>
      </w:r>
      <w:proofErr w:type="spellStart"/>
      <w:r>
        <w:t>matlab</w:t>
      </w:r>
      <w:proofErr w:type="spellEnd"/>
      <w:r w:rsidR="009C7E58" w:rsidRPr="009C7E58">
        <w:t xml:space="preserve"> </w:t>
      </w:r>
    </w:p>
    <w:p w:rsidR="00613B6D" w:rsidRDefault="00613B6D" w:rsidP="0027377F">
      <w:pPr>
        <w:pStyle w:val="Listeavsnitt"/>
        <w:numPr>
          <w:ilvl w:val="0"/>
          <w:numId w:val="7"/>
        </w:numPr>
      </w:pPr>
      <w:r>
        <w:t xml:space="preserve">On the </w:t>
      </w:r>
      <w:proofErr w:type="spellStart"/>
      <w:r>
        <w:t>Matlab</w:t>
      </w:r>
      <w:proofErr w:type="spellEnd"/>
      <w:r>
        <w:t xml:space="preserve"> command line, enter:</w:t>
      </w:r>
    </w:p>
    <w:p w:rsidR="00613B6D" w:rsidRPr="00613B6D" w:rsidRDefault="00613B6D" w:rsidP="00613B6D">
      <w:pPr>
        <w:pStyle w:val="Ingenmellomrom"/>
        <w:rPr>
          <w:rFonts w:ascii="Courier New" w:hAnsi="Courier New" w:cs="Courier New"/>
        </w:rPr>
      </w:pPr>
      <w:r w:rsidRPr="00613B6D">
        <w:rPr>
          <w:rFonts w:ascii="Courier New" w:hAnsi="Courier New" w:cs="Courier New"/>
        </w:rPr>
        <w:t>Cd [path-to-</w:t>
      </w:r>
      <w:proofErr w:type="spellStart"/>
      <w:r w:rsidRPr="00613B6D">
        <w:rPr>
          <w:rFonts w:ascii="Courier New" w:hAnsi="Courier New" w:cs="Courier New"/>
        </w:rPr>
        <w:t>ScorePipeline</w:t>
      </w:r>
      <w:proofErr w:type="spellEnd"/>
      <w:r w:rsidR="00191FE1">
        <w:rPr>
          <w:rFonts w:ascii="Courier New" w:hAnsi="Courier New" w:cs="Courier New"/>
        </w:rPr>
        <w:t>\</w:t>
      </w:r>
      <w:proofErr w:type="spellStart"/>
      <w:r w:rsidR="00191FE1">
        <w:rPr>
          <w:rFonts w:ascii="Courier New" w:hAnsi="Courier New" w:cs="Courier New"/>
        </w:rPr>
        <w:t>matlab</w:t>
      </w:r>
      <w:proofErr w:type="spellEnd"/>
      <w:r w:rsidRPr="00613B6D">
        <w:rPr>
          <w:rFonts w:ascii="Courier New" w:hAnsi="Courier New" w:cs="Courier New"/>
        </w:rPr>
        <w:t>]</w:t>
      </w:r>
    </w:p>
    <w:p w:rsidR="00613B6D" w:rsidRDefault="00613B6D" w:rsidP="00613B6D">
      <w:pPr>
        <w:pStyle w:val="Ingenmellomrom"/>
        <w:rPr>
          <w:rFonts w:ascii="Courier New" w:hAnsi="Courier New" w:cs="Courier New"/>
        </w:rPr>
      </w:pPr>
      <w:proofErr w:type="spellStart"/>
      <w:r w:rsidRPr="00613B6D">
        <w:rPr>
          <w:rFonts w:ascii="Courier New" w:hAnsi="Courier New" w:cs="Courier New"/>
        </w:rPr>
        <w:t>ScorePipeline</w:t>
      </w:r>
      <w:proofErr w:type="spellEnd"/>
    </w:p>
    <w:p w:rsidR="002C174D" w:rsidRPr="006173E4" w:rsidRDefault="006173E4" w:rsidP="002C174D">
      <w:pPr>
        <w:pStyle w:val="Ingenmellomrom"/>
        <w:numPr>
          <w:ilvl w:val="0"/>
          <w:numId w:val="12"/>
        </w:numPr>
        <w:rPr>
          <w:rFonts w:cs="Courier New"/>
        </w:rPr>
      </w:pPr>
      <w:r w:rsidRPr="006173E4">
        <w:rPr>
          <w:rFonts w:cs="Courier New"/>
        </w:rPr>
        <w:t>Open a research project, and setup your annotations</w:t>
      </w:r>
      <w:r>
        <w:rPr>
          <w:rFonts w:cs="Courier New"/>
        </w:rPr>
        <w:t xml:space="preserve"> as detailed below</w:t>
      </w:r>
    </w:p>
    <w:p w:rsidR="003D6BE3" w:rsidRDefault="003D6BE3" w:rsidP="00B37F44">
      <w:pPr>
        <w:pStyle w:val="Overskrift1"/>
      </w:pPr>
      <w:r>
        <w:t xml:space="preserve">Install </w:t>
      </w:r>
      <w:proofErr w:type="spellStart"/>
      <w:r>
        <w:t>Matlab</w:t>
      </w:r>
      <w:proofErr w:type="spellEnd"/>
      <w:r>
        <w:t xml:space="preserve"> 2016</w:t>
      </w:r>
    </w:p>
    <w:p w:rsidR="006917E8" w:rsidRDefault="006917E8" w:rsidP="00B37F44">
      <w:pPr>
        <w:pStyle w:val="Overskrift1"/>
      </w:pPr>
      <w:r>
        <w:t>Unzip and restore backup</w:t>
      </w:r>
    </w:p>
    <w:p w:rsidR="006917E8" w:rsidRDefault="006917E8" w:rsidP="006917E8">
      <w:r>
        <w:t>Unzip the file “</w:t>
      </w:r>
      <w:r w:rsidRPr="006917E8">
        <w:t>HolbergAnon_20160620.7z</w:t>
      </w:r>
      <w:r>
        <w:t xml:space="preserve">” </w:t>
      </w:r>
      <w:r w:rsidR="00F12761">
        <w:t xml:space="preserve">using the program </w:t>
      </w:r>
      <w:r>
        <w:t>7-zip.</w:t>
      </w:r>
    </w:p>
    <w:p w:rsidR="00F12761" w:rsidRDefault="00F12761" w:rsidP="006917E8">
      <w:r>
        <w:t>Copy the backup file to the SQL Server instance’s backup directory, typically “%</w:t>
      </w:r>
      <w:proofErr w:type="spellStart"/>
      <w:r>
        <w:t>ProgramFiles</w:t>
      </w:r>
      <w:proofErr w:type="spellEnd"/>
      <w:r>
        <w:t>%</w:t>
      </w:r>
      <w:r w:rsidRPr="00F12761">
        <w:t>\Microsoft SQL Server\MSSQL11.MSSQLSERVER\MSSQL\Backup</w:t>
      </w:r>
      <w:r>
        <w:t>”</w:t>
      </w:r>
      <w:r w:rsidR="00C6453D">
        <w:t xml:space="preserve"> or similar.</w:t>
      </w:r>
    </w:p>
    <w:p w:rsidR="00C30EDF" w:rsidRDefault="00C30EDF" w:rsidP="006917E8">
      <w:r>
        <w:t>Start SQL Server Management studio</w:t>
      </w:r>
      <w:r w:rsidR="00EA28B7">
        <w:t>.</w:t>
      </w:r>
    </w:p>
    <w:p w:rsidR="00EA28B7" w:rsidRDefault="00EA28B7" w:rsidP="006917E8">
      <w:r>
        <w:t>Right-click databases and choose “Restore”:</w:t>
      </w:r>
    </w:p>
    <w:p w:rsidR="00EA28B7" w:rsidRDefault="00EA28B7" w:rsidP="006917E8">
      <w:r>
        <w:rPr>
          <w:noProof/>
          <w:lang w:val="nb-NO" w:eastAsia="nb-NO"/>
        </w:rPr>
        <w:lastRenderedPageBreak/>
        <w:drawing>
          <wp:inline distT="0" distB="0" distL="0" distR="0" wp14:anchorId="1D62F4A8" wp14:editId="785080C2">
            <wp:extent cx="3333750" cy="3933825"/>
            <wp:effectExtent l="0" t="0" r="0" b="952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7" w:rsidRDefault="00A70683" w:rsidP="006917E8">
      <w:r>
        <w:t>You will see this screen:</w:t>
      </w:r>
    </w:p>
    <w:p w:rsidR="001975D7" w:rsidRDefault="001975D7" w:rsidP="006917E8">
      <w:r>
        <w:rPr>
          <w:noProof/>
          <w:lang w:val="nb-NO" w:eastAsia="nb-NO"/>
        </w:rPr>
        <w:drawing>
          <wp:inline distT="0" distB="0" distL="0" distR="0" wp14:anchorId="4368875D" wp14:editId="1C1DE26A">
            <wp:extent cx="3801379" cy="3316406"/>
            <wp:effectExtent l="0" t="0" r="889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430" cy="33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7" w:rsidRDefault="00A70683" w:rsidP="006917E8">
      <w:r>
        <w:t>Click “Device” and “…”</w:t>
      </w:r>
    </w:p>
    <w:p w:rsidR="00A70683" w:rsidRDefault="00A70683" w:rsidP="006917E8">
      <w:r>
        <w:rPr>
          <w:noProof/>
          <w:lang w:val="nb-NO" w:eastAsia="nb-NO"/>
        </w:rPr>
        <w:lastRenderedPageBreak/>
        <w:drawing>
          <wp:inline distT="0" distB="0" distL="0" distR="0" wp14:anchorId="4183B800" wp14:editId="7536BA61">
            <wp:extent cx="4261402" cy="3739487"/>
            <wp:effectExtent l="0" t="0" r="635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645" cy="37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A2" w:rsidRDefault="007B5CA2" w:rsidP="006917E8">
      <w:r>
        <w:t>Click “Add”</w:t>
      </w:r>
    </w:p>
    <w:p w:rsidR="007B5CA2" w:rsidRDefault="00FC012D" w:rsidP="006917E8">
      <w:r>
        <w:rPr>
          <w:noProof/>
          <w:lang w:val="nb-NO" w:eastAsia="nb-NO"/>
        </w:rPr>
        <w:drawing>
          <wp:inline distT="0" distB="0" distL="0" distR="0" wp14:anchorId="4F990809" wp14:editId="3CD61138">
            <wp:extent cx="4838096" cy="3552381"/>
            <wp:effectExtent l="0" t="0" r="635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2D" w:rsidRDefault="00B41C98" w:rsidP="006917E8">
      <w:r>
        <w:t>Click the SCORE backup:</w:t>
      </w:r>
    </w:p>
    <w:p w:rsidR="001366DC" w:rsidRDefault="001366DC" w:rsidP="006917E8">
      <w:r>
        <w:rPr>
          <w:noProof/>
          <w:lang w:val="nb-NO" w:eastAsia="nb-NO"/>
        </w:rPr>
        <w:lastRenderedPageBreak/>
        <w:drawing>
          <wp:anchor distT="0" distB="0" distL="114300" distR="114300" simplePos="0" relativeHeight="251659264" behindDoc="0" locked="0" layoutInCell="1" allowOverlap="1" wp14:anchorId="7B5F63E9" wp14:editId="1588E84B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5972810" cy="4344035"/>
            <wp:effectExtent l="0" t="0" r="8890" b="0"/>
            <wp:wrapSquare wrapText="bothSides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ED8" w:rsidRDefault="00267ED8" w:rsidP="006917E8"/>
    <w:p w:rsidR="008511C2" w:rsidRDefault="008511C2" w:rsidP="008511C2">
      <w:r>
        <w:t>In this screen, click OK:</w:t>
      </w:r>
    </w:p>
    <w:p w:rsidR="00267ED8" w:rsidRDefault="00267ED8" w:rsidP="006917E8">
      <w:r>
        <w:rPr>
          <w:noProof/>
          <w:lang w:val="nb-NO" w:eastAsia="nb-NO"/>
        </w:rPr>
        <w:lastRenderedPageBreak/>
        <w:drawing>
          <wp:inline distT="0" distB="0" distL="0" distR="0" wp14:anchorId="40444875" wp14:editId="169C87B9">
            <wp:extent cx="4838096" cy="3552381"/>
            <wp:effectExtent l="0" t="0" r="635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B8" w:rsidRDefault="00F51CB8" w:rsidP="006917E8">
      <w:r>
        <w:t>In this screen, click OK:</w:t>
      </w:r>
    </w:p>
    <w:p w:rsidR="00F51CB8" w:rsidRDefault="00F51CB8" w:rsidP="006917E8">
      <w:r>
        <w:rPr>
          <w:noProof/>
          <w:lang w:val="nb-NO" w:eastAsia="nb-NO"/>
        </w:rPr>
        <w:lastRenderedPageBreak/>
        <w:drawing>
          <wp:inline distT="0" distB="0" distL="0" distR="0" wp14:anchorId="0E0F882C" wp14:editId="04E7A9CC">
            <wp:extent cx="5972810" cy="5210810"/>
            <wp:effectExtent l="0" t="0" r="8890" b="889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1C" w:rsidRDefault="00751729" w:rsidP="006917E8">
      <w:r>
        <w:t>The restore process will start:</w:t>
      </w:r>
    </w:p>
    <w:p w:rsidR="00751729" w:rsidRDefault="00751729" w:rsidP="006917E8">
      <w:r>
        <w:rPr>
          <w:noProof/>
          <w:lang w:val="nb-NO" w:eastAsia="nb-NO"/>
        </w:rPr>
        <w:lastRenderedPageBreak/>
        <w:drawing>
          <wp:inline distT="0" distB="0" distL="0" distR="0" wp14:anchorId="4669B839" wp14:editId="60CD36A0">
            <wp:extent cx="4192468" cy="3657600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348" cy="36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1C" w:rsidRDefault="00805C1C" w:rsidP="006917E8">
      <w:r>
        <w:t>And when it is finished, you will see this:</w:t>
      </w:r>
    </w:p>
    <w:p w:rsidR="00805C1C" w:rsidRDefault="00805C1C" w:rsidP="006917E8">
      <w:r>
        <w:rPr>
          <w:noProof/>
          <w:lang w:val="nb-NO" w:eastAsia="nb-NO"/>
        </w:rPr>
        <w:drawing>
          <wp:inline distT="0" distB="0" distL="0" distR="0" wp14:anchorId="3BB582C0" wp14:editId="3D65C56F">
            <wp:extent cx="3362325" cy="1533525"/>
            <wp:effectExtent l="0" t="0" r="9525" b="9525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A2" w:rsidRDefault="00D026DB" w:rsidP="00B37F44">
      <w:pPr>
        <w:pStyle w:val="Overskrift1"/>
      </w:pPr>
      <w:r>
        <w:t>Run SQL table creation scripts</w:t>
      </w:r>
    </w:p>
    <w:p w:rsidR="00D026DB" w:rsidRDefault="00D026DB" w:rsidP="00D026DB">
      <w:r>
        <w:t xml:space="preserve">In the </w:t>
      </w:r>
      <w:proofErr w:type="spellStart"/>
      <w:r>
        <w:t>ScorePipeline</w:t>
      </w:r>
      <w:proofErr w:type="spellEnd"/>
      <w:r>
        <w:t xml:space="preserve"> repository, in the </w:t>
      </w:r>
      <w:proofErr w:type="spellStart"/>
      <w:r>
        <w:t>ScoreDb</w:t>
      </w:r>
      <w:proofErr w:type="spellEnd"/>
      <w:r>
        <w:t xml:space="preserve"> directory, you will find the following files:</w:t>
      </w:r>
    </w:p>
    <w:p w:rsidR="00D026DB" w:rsidRDefault="00D026DB" w:rsidP="00D026DB">
      <w:r>
        <w:rPr>
          <w:noProof/>
          <w:lang w:val="nb-NO" w:eastAsia="nb-NO"/>
        </w:rPr>
        <w:lastRenderedPageBreak/>
        <w:drawing>
          <wp:inline distT="0" distB="0" distL="0" distR="0" wp14:anchorId="627F12EC" wp14:editId="4005CDF0">
            <wp:extent cx="5972810" cy="2477770"/>
            <wp:effectExtent l="0" t="0" r="8890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B" w:rsidRPr="00D026DB" w:rsidRDefault="0073789E" w:rsidP="00D026DB">
      <w:r>
        <w:t>Run the scripts with file names that start with 1-7.</w:t>
      </w:r>
      <w:r w:rsidR="00E524BD">
        <w:t xml:space="preserve"> These will create some extra tables that are used in the research pipeline.</w:t>
      </w:r>
    </w:p>
    <w:p w:rsidR="006917E8" w:rsidRPr="006917E8" w:rsidRDefault="006917E8" w:rsidP="006917E8"/>
    <w:p w:rsidR="003D6BE3" w:rsidRDefault="00BA7900" w:rsidP="00B37F44">
      <w:pPr>
        <w:pStyle w:val="Overskrift1"/>
      </w:pPr>
      <w:r>
        <w:t>Setup J</w:t>
      </w:r>
      <w:r w:rsidR="003D6BE3">
        <w:t>DBC connection</w:t>
      </w:r>
    </w:p>
    <w:p w:rsidR="00BA7900" w:rsidRDefault="00CE4CD9" w:rsidP="00BA7900">
      <w:r>
        <w:t xml:space="preserve">Open these instructions for reference: </w:t>
      </w:r>
      <w:hyperlink r:id="rId16" w:history="1">
        <w:r w:rsidRPr="009172ED">
          <w:rPr>
            <w:rStyle w:val="Hyperkobling"/>
          </w:rPr>
          <w:t>https://se.mathworks.com/help/database/ug/microsoft-sql-server-jdbc-windows.html</w:t>
        </w:r>
      </w:hyperlink>
    </w:p>
    <w:p w:rsidR="00AD3160" w:rsidRDefault="00AD3160" w:rsidP="00BA7900">
      <w:r>
        <w:t xml:space="preserve">The </w:t>
      </w:r>
      <w:proofErr w:type="spellStart"/>
      <w:r>
        <w:t>ScorePipeline</w:t>
      </w:r>
      <w:proofErr w:type="spellEnd"/>
      <w:r>
        <w:t xml:space="preserve"> repository ships wit</w:t>
      </w:r>
      <w:r w:rsidR="005012CD">
        <w:t xml:space="preserve">h a copy of sqljdbc4.jar and </w:t>
      </w:r>
      <w:r w:rsidR="005012CD" w:rsidRPr="005012CD">
        <w:t>sqljdbc4.jar</w:t>
      </w:r>
      <w:r w:rsidR="005012CD">
        <w:t xml:space="preserve"> that you should be able to use as long as you are on a 64-bit Windows.</w:t>
      </w:r>
    </w:p>
    <w:p w:rsidR="00AD3160" w:rsidRDefault="00AD3160" w:rsidP="00BA7900">
      <w:r>
        <w:t xml:space="preserve">In </w:t>
      </w:r>
      <w:proofErr w:type="spellStart"/>
      <w:r>
        <w:t>Matlab</w:t>
      </w:r>
      <w:proofErr w:type="spellEnd"/>
      <w:r>
        <w:t xml:space="preserve">, run the </w:t>
      </w:r>
      <w:proofErr w:type="spellStart"/>
      <w:proofErr w:type="gramStart"/>
      <w:r>
        <w:t>ScoreAssistJDBC</w:t>
      </w:r>
      <w:proofErr w:type="spellEnd"/>
      <w:r>
        <w:t>(</w:t>
      </w:r>
      <w:proofErr w:type="gramEnd"/>
      <w:r>
        <w:t>) function to assist in the setting up of the JDBC. This will handle the Java class path and library class path for JDBC</w:t>
      </w:r>
      <w:r w:rsidR="000039B7">
        <w:t xml:space="preserve">. Restart </w:t>
      </w:r>
      <w:proofErr w:type="spellStart"/>
      <w:r w:rsidR="000039B7">
        <w:t>Matlab</w:t>
      </w:r>
      <w:proofErr w:type="spellEnd"/>
      <w:r w:rsidR="000039B7">
        <w:t>.</w:t>
      </w:r>
    </w:p>
    <w:p w:rsidR="00E87DC8" w:rsidRDefault="00E87DC8" w:rsidP="00E87DC8">
      <w:pPr>
        <w:pStyle w:val="Overskrift2"/>
      </w:pPr>
      <w:r>
        <w:t>Verify your JDBC setup</w:t>
      </w:r>
    </w:p>
    <w:p w:rsidR="000039B7" w:rsidRDefault="000039B7" w:rsidP="00BA7900">
      <w:r>
        <w:t xml:space="preserve">To verify the connection, </w:t>
      </w:r>
      <w:r w:rsidR="00E54CE2">
        <w:t>use the database toolbox explorer like so:</w:t>
      </w:r>
    </w:p>
    <w:p w:rsidR="00E54CE2" w:rsidRDefault="00E54CE2" w:rsidP="00BA7900">
      <w:r>
        <w:t>&gt;&gt;</w:t>
      </w:r>
      <w:proofErr w:type="spellStart"/>
      <w:r>
        <w:t>dexplore</w:t>
      </w:r>
      <w:proofErr w:type="spellEnd"/>
    </w:p>
    <w:p w:rsidR="00E54CE2" w:rsidRDefault="00E54CE2" w:rsidP="00BA7900">
      <w:r>
        <w:rPr>
          <w:noProof/>
          <w:lang w:val="nb-NO" w:eastAsia="nb-NO"/>
        </w:rPr>
        <w:lastRenderedPageBreak/>
        <w:drawing>
          <wp:inline distT="0" distB="0" distL="0" distR="0" wp14:anchorId="67A3B1FC" wp14:editId="7A0AE04E">
            <wp:extent cx="5972810" cy="521017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E2" w:rsidRDefault="00E54CE2" w:rsidP="00BA7900">
      <w:r>
        <w:t>Click cancel</w:t>
      </w:r>
    </w:p>
    <w:p w:rsidR="00E54CE2" w:rsidRDefault="004B16BB" w:rsidP="00BA7900">
      <w:r>
        <w:t>Then click New/JDBC data source</w:t>
      </w:r>
    </w:p>
    <w:p w:rsidR="004B16BB" w:rsidRDefault="004B16BB" w:rsidP="00BA7900">
      <w:r>
        <w:rPr>
          <w:noProof/>
          <w:lang w:val="nb-NO" w:eastAsia="nb-NO"/>
        </w:rPr>
        <w:lastRenderedPageBreak/>
        <w:drawing>
          <wp:inline distT="0" distB="0" distL="0" distR="0" wp14:anchorId="15F80B81" wp14:editId="6DCEF76A">
            <wp:extent cx="3723809" cy="377142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BB" w:rsidRDefault="00F6061C" w:rsidP="00BA7900">
      <w:r>
        <w:t>Then in the parameters window, enter this:</w:t>
      </w:r>
      <w:bookmarkStart w:id="0" w:name="_GoBack"/>
      <w:bookmarkEnd w:id="0"/>
    </w:p>
    <w:p w:rsidR="00F6061C" w:rsidRDefault="00F6061C" w:rsidP="00BA7900">
      <w:r>
        <w:rPr>
          <w:noProof/>
          <w:lang w:val="nb-NO" w:eastAsia="nb-NO"/>
        </w:rPr>
        <w:lastRenderedPageBreak/>
        <w:drawing>
          <wp:inline distT="0" distB="0" distL="0" distR="0" wp14:anchorId="470F7708" wp14:editId="7EE039C3">
            <wp:extent cx="3657143" cy="5019048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1C" w:rsidRDefault="00F6061C" w:rsidP="00BA7900">
      <w:r>
        <w:t>And click Test.</w:t>
      </w:r>
    </w:p>
    <w:p w:rsidR="00F6061C" w:rsidRDefault="00F6061C" w:rsidP="00BA7900">
      <w:r>
        <w:t>After a successful test, close the window without saving.</w:t>
      </w:r>
    </w:p>
    <w:p w:rsidR="00E54CE2" w:rsidRDefault="00E54CE2" w:rsidP="00BA7900"/>
    <w:p w:rsidR="003D6BE3" w:rsidRDefault="003D6BE3" w:rsidP="00B37F44">
      <w:pPr>
        <w:pStyle w:val="Overskrift1"/>
      </w:pPr>
      <w:r>
        <w:t xml:space="preserve">Setup </w:t>
      </w:r>
      <w:proofErr w:type="spellStart"/>
      <w:r>
        <w:t>Git</w:t>
      </w:r>
      <w:proofErr w:type="spellEnd"/>
      <w:r>
        <w:t xml:space="preserve"> repo dependencies</w:t>
      </w:r>
    </w:p>
    <w:p w:rsidR="003D6BE3" w:rsidRDefault="003D6BE3" w:rsidP="003D6BE3"/>
    <w:p w:rsidR="003D6BE3" w:rsidRDefault="003D6BE3" w:rsidP="003D6BE3">
      <w:r>
        <w:t>This repository depends on two other repositories:</w:t>
      </w:r>
    </w:p>
    <w:p w:rsidR="003D6BE3" w:rsidRDefault="003D6BE3" w:rsidP="003D6BE3"/>
    <w:p w:rsidR="003D6BE3" w:rsidRDefault="003D6BE3" w:rsidP="003D6BE3">
      <w:r>
        <w:t>1. A fork of EEGLAB, at https://bitbucket.org/janbrogger2/eeglab</w:t>
      </w:r>
    </w:p>
    <w:p w:rsidR="003D6BE3" w:rsidRDefault="003D6BE3" w:rsidP="003D6BE3">
      <w:r>
        <w:t xml:space="preserve">2. A fork of </w:t>
      </w:r>
      <w:proofErr w:type="spellStart"/>
      <w:r>
        <w:t>FieldTrip</w:t>
      </w:r>
      <w:proofErr w:type="spellEnd"/>
      <w:r>
        <w:t xml:space="preserve"> at https://github.com/janbrogger/fieldtrip</w:t>
      </w:r>
    </w:p>
    <w:p w:rsidR="003D6BE3" w:rsidRDefault="003D6BE3" w:rsidP="003D6BE3"/>
    <w:p w:rsidR="003D6BE3" w:rsidRDefault="003D6BE3" w:rsidP="003D6BE3">
      <w:r>
        <w:lastRenderedPageBreak/>
        <w:t xml:space="preserve">How to clone the repos to use with </w:t>
      </w:r>
      <w:proofErr w:type="spellStart"/>
      <w:r>
        <w:t>ScorePipeline</w:t>
      </w:r>
      <w:proofErr w:type="spellEnd"/>
      <w:r>
        <w:t>:</w:t>
      </w:r>
    </w:p>
    <w:p w:rsidR="003D6BE3" w:rsidRDefault="003D6BE3" w:rsidP="003D6BE3">
      <w:r>
        <w:t>cd /d %USERPROFILE%\Documents\</w:t>
      </w:r>
    </w:p>
    <w:p w:rsidR="003D6BE3" w:rsidRDefault="003D6BE3" w:rsidP="003D6BE3">
      <w:proofErr w:type="spellStart"/>
      <w:r>
        <w:t>mkdir</w:t>
      </w:r>
      <w:proofErr w:type="spellEnd"/>
      <w:r>
        <w:t xml:space="preserve"> GitHub</w:t>
      </w:r>
    </w:p>
    <w:p w:rsidR="003D6BE3" w:rsidRDefault="003D6BE3" w:rsidP="003D6BE3">
      <w:r>
        <w:t>cd %USERPROFILE%\Documents\GitHub</w:t>
      </w:r>
    </w:p>
    <w:p w:rsidR="003D6BE3" w:rsidRDefault="003D6BE3" w:rsidP="003D6BE3">
      <w:proofErr w:type="spellStart"/>
      <w:r>
        <w:t>git</w:t>
      </w:r>
      <w:proofErr w:type="spellEnd"/>
      <w:r>
        <w:t xml:space="preserve"> clone https://janbrogger2@bitbucket.org/janbrogger2/eeglab.git </w:t>
      </w:r>
      <w:proofErr w:type="spellStart"/>
      <w:r>
        <w:t>eeglab</w:t>
      </w:r>
      <w:proofErr w:type="spellEnd"/>
    </w:p>
    <w:p w:rsidR="003D6BE3" w:rsidRDefault="003D6BE3" w:rsidP="003D6BE3">
      <w:proofErr w:type="spellStart"/>
      <w:r>
        <w:t>git</w:t>
      </w:r>
      <w:proofErr w:type="spellEnd"/>
      <w:r>
        <w:t xml:space="preserve"> clone https://github.com/janbrogger/fieldtrip fieldtrip</w:t>
      </w:r>
    </w:p>
    <w:p w:rsidR="00671EEA" w:rsidRDefault="00671EEA" w:rsidP="0052676E">
      <w:pPr>
        <w:pStyle w:val="Overskrift1"/>
      </w:pPr>
      <w:r w:rsidRPr="0052676E">
        <w:t>Change</w:t>
      </w:r>
      <w:r>
        <w:t xml:space="preserve"> the </w:t>
      </w:r>
      <w:proofErr w:type="spellStart"/>
      <w:r>
        <w:t>config</w:t>
      </w:r>
      <w:proofErr w:type="spellEnd"/>
      <w:r>
        <w:t xml:space="preserve"> options</w:t>
      </w:r>
    </w:p>
    <w:p w:rsidR="00671EEA" w:rsidRDefault="00671EEA" w:rsidP="00671EEA">
      <w:r>
        <w:t xml:space="preserve">Edit </w:t>
      </w:r>
      <w:proofErr w:type="spellStart"/>
      <w:r>
        <w:t>ScorePipeline</w:t>
      </w:r>
      <w:proofErr w:type="spellEnd"/>
      <w:r>
        <w:t>\</w:t>
      </w:r>
      <w:proofErr w:type="spellStart"/>
      <w:r>
        <w:t>matlab</w:t>
      </w:r>
      <w:proofErr w:type="spellEnd"/>
      <w:r>
        <w:t>\</w:t>
      </w:r>
      <w:proofErr w:type="spellStart"/>
      <w:r w:rsidRPr="00671EEA">
        <w:t>ScoreConfig.m</w:t>
      </w:r>
      <w:proofErr w:type="spellEnd"/>
    </w:p>
    <w:p w:rsidR="00671EEA" w:rsidRDefault="00671EEA" w:rsidP="00671EEA">
      <w:r>
        <w:t>You can change the following:</w:t>
      </w:r>
    </w:p>
    <w:p w:rsidR="00671EEA" w:rsidRDefault="00671EEA" w:rsidP="00671EEA">
      <w:pPr>
        <w:pStyle w:val="Listeavsnitt"/>
        <w:numPr>
          <w:ilvl w:val="0"/>
          <w:numId w:val="3"/>
        </w:numPr>
      </w:pPr>
      <w:r>
        <w:t xml:space="preserve">The </w:t>
      </w:r>
      <w:r w:rsidR="00493B06">
        <w:t>database server and database name</w:t>
      </w:r>
    </w:p>
    <w:p w:rsidR="00671EEA" w:rsidRDefault="00671EEA" w:rsidP="00671EEA">
      <w:pPr>
        <w:pStyle w:val="Listeavsnitt"/>
        <w:numPr>
          <w:ilvl w:val="0"/>
          <w:numId w:val="3"/>
        </w:numPr>
      </w:pPr>
      <w:r>
        <w:t>The SCORE pipeline base path</w:t>
      </w:r>
    </w:p>
    <w:p w:rsidR="00671EEA" w:rsidRDefault="00671EEA" w:rsidP="00671EEA">
      <w:pPr>
        <w:pStyle w:val="Listeavsnitt"/>
        <w:numPr>
          <w:ilvl w:val="0"/>
          <w:numId w:val="3"/>
        </w:numPr>
      </w:pPr>
      <w:r>
        <w:t>The EEGLAB path</w:t>
      </w:r>
    </w:p>
    <w:p w:rsidR="00493B06" w:rsidRDefault="00493B06" w:rsidP="00671EEA">
      <w:pPr>
        <w:pStyle w:val="Listeavsnitt"/>
        <w:numPr>
          <w:ilvl w:val="0"/>
          <w:numId w:val="3"/>
        </w:numPr>
      </w:pPr>
      <w:r>
        <w:t>Verbose debug logging or not</w:t>
      </w:r>
    </w:p>
    <w:p w:rsidR="00493B06" w:rsidRDefault="00493B06" w:rsidP="00671EEA">
      <w:pPr>
        <w:pStyle w:val="Listeavsnitt"/>
        <w:numPr>
          <w:ilvl w:val="0"/>
          <w:numId w:val="3"/>
        </w:numPr>
      </w:pPr>
      <w:r>
        <w:t>Any local Nicolet event type GUIDs, for example:</w:t>
      </w:r>
    </w:p>
    <w:p w:rsidR="00493B06" w:rsidRDefault="00493B06" w:rsidP="00493B06"/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493B06">
        <w:rPr>
          <w:rFonts w:ascii="Courier New" w:hAnsi="Courier New" w:cs="Courier New"/>
        </w:rPr>
        <w:t>eventGuids</w:t>
      </w:r>
      <w:proofErr w:type="spellEnd"/>
      <w:proofErr w:type="gramEnd"/>
      <w:r w:rsidRPr="00493B06">
        <w:rPr>
          <w:rFonts w:ascii="Courier New" w:hAnsi="Courier New" w:cs="Courier New"/>
        </w:rPr>
        <w:t xml:space="preserve"> = {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'EE867C9B-F822-4B1E-AF3E-0B179DD6E0C0' '</w:t>
      </w:r>
      <w:proofErr w:type="spellStart"/>
      <w:r w:rsidRPr="00493B06">
        <w:rPr>
          <w:rFonts w:ascii="Courier New" w:hAnsi="Courier New" w:cs="Courier New"/>
        </w:rPr>
        <w:t>Smertestimulerer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'ED986976-8E07-4C44-84CD-7624EB3323FB' '</w:t>
      </w:r>
      <w:proofErr w:type="spellStart"/>
      <w:r w:rsidRPr="00493B06">
        <w:rPr>
          <w:rFonts w:ascii="Courier New" w:hAnsi="Courier New" w:cs="Courier New"/>
        </w:rPr>
        <w:t>Graphoelement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'C5C3A3BC-9683-43D6-A703-A74859CEA2A9' '</w:t>
      </w:r>
      <w:proofErr w:type="spellStart"/>
      <w:r w:rsidRPr="00493B06">
        <w:rPr>
          <w:rFonts w:ascii="Courier New" w:hAnsi="Courier New" w:cs="Courier New"/>
        </w:rPr>
        <w:t>Event_EEG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  <w:lang w:val="nb-NO"/>
        </w:rPr>
      </w:pPr>
      <w:r w:rsidRPr="00493B06">
        <w:rPr>
          <w:rFonts w:ascii="Courier New" w:hAnsi="Courier New" w:cs="Courier New"/>
        </w:rPr>
        <w:t xml:space="preserve">  </w:t>
      </w:r>
      <w:r w:rsidRPr="00493B06">
        <w:rPr>
          <w:rFonts w:ascii="Courier New" w:hAnsi="Courier New" w:cs="Courier New"/>
          <w:lang w:val="nb-NO"/>
        </w:rPr>
        <w:t>'BBD1DA4C-62F4-4EE1-8F28-B5E83B82C575' 'Snakker til pas.';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  <w:lang w:val="nb-NO"/>
        </w:rPr>
        <w:t xml:space="preserve">  </w:t>
      </w:r>
      <w:r w:rsidRPr="00493B06">
        <w:rPr>
          <w:rFonts w:ascii="Courier New" w:hAnsi="Courier New" w:cs="Courier New"/>
        </w:rPr>
        <w:t>'B0A2B82D-C98F-4699-AF6A-BDE9CF4645A1' '</w:t>
      </w:r>
      <w:proofErr w:type="spellStart"/>
      <w:r w:rsidRPr="00493B06">
        <w:rPr>
          <w:rFonts w:ascii="Courier New" w:hAnsi="Courier New" w:cs="Courier New"/>
        </w:rPr>
        <w:t>Øyne</w:t>
      </w:r>
      <w:proofErr w:type="spellEnd"/>
      <w:r w:rsidRPr="00493B06">
        <w:rPr>
          <w:rFonts w:ascii="Courier New" w:hAnsi="Courier New" w:cs="Courier New"/>
        </w:rPr>
        <w:t xml:space="preserve"> </w:t>
      </w:r>
      <w:proofErr w:type="spellStart"/>
      <w:r w:rsidRPr="00493B06">
        <w:rPr>
          <w:rFonts w:ascii="Courier New" w:hAnsi="Courier New" w:cs="Courier New"/>
        </w:rPr>
        <w:t>lukket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'A5A95601-A7F8-11CF-831A-0800091B5BDA' '</w:t>
      </w:r>
      <w:proofErr w:type="spellStart"/>
      <w:r w:rsidRPr="00493B06">
        <w:rPr>
          <w:rFonts w:ascii="Courier New" w:hAnsi="Courier New" w:cs="Courier New"/>
        </w:rPr>
        <w:t>Øyne</w:t>
      </w:r>
      <w:proofErr w:type="spellEnd"/>
      <w:r w:rsidRPr="00493B06">
        <w:rPr>
          <w:rFonts w:ascii="Courier New" w:hAnsi="Courier New" w:cs="Courier New"/>
        </w:rPr>
        <w:t xml:space="preserve"> </w:t>
      </w:r>
      <w:proofErr w:type="spellStart"/>
      <w:r w:rsidRPr="00493B06">
        <w:rPr>
          <w:rFonts w:ascii="Courier New" w:hAnsi="Courier New" w:cs="Courier New"/>
        </w:rPr>
        <w:t>åpne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'A2A9E9A4-7EED-466B-B7F6-BB48F3140260' 'Event';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'93A2CB2C-F420-4672-AA62-18989F768519' 'Detections Inactive';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'8DA27322-155A-4A0C-A2D2-6DC03114BAA3' '</w:t>
      </w:r>
      <w:proofErr w:type="spellStart"/>
      <w:r w:rsidRPr="00493B06">
        <w:rPr>
          <w:rFonts w:ascii="Courier New" w:hAnsi="Courier New" w:cs="Courier New"/>
        </w:rPr>
        <w:t>Klapper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'71EECE80-EBC4-41c7-BF26-E56911426FB4' 'Recording Paused';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'32F2469E-6792-4CAD-8E11-B7747688BB8B' 'Unknown - SCORE?</w:t>
      </w:r>
      <w:proofErr w:type="gramStart"/>
      <w:r w:rsidRPr="00493B06">
        <w:rPr>
          <w:rFonts w:ascii="Courier New" w:hAnsi="Courier New" w:cs="Courier New"/>
        </w:rPr>
        <w:t>';</w:t>
      </w:r>
      <w:proofErr w:type="gramEnd"/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'056F522F-DDA5-48B9-82E1-1A75C35CBC30' 'Unknown 2 - SCORE?</w:t>
      </w:r>
      <w:proofErr w:type="gramStart"/>
      <w:r w:rsidRPr="00493B06">
        <w:rPr>
          <w:rFonts w:ascii="Courier New" w:hAnsi="Courier New" w:cs="Courier New"/>
        </w:rPr>
        <w:t>';</w:t>
      </w:r>
      <w:proofErr w:type="gramEnd"/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'01E4E4E6-EA8E-4c08-800C-B841D3C391C1' 'Video Review Progress';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'F7744DB4-2EF5-4D31-8259-CBDFA8CDDF73' '</w:t>
      </w:r>
      <w:proofErr w:type="spellStart"/>
      <w:r w:rsidRPr="00493B06">
        <w:rPr>
          <w:rFonts w:ascii="Courier New" w:hAnsi="Courier New" w:cs="Courier New"/>
        </w:rPr>
        <w:t>Rykning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'ACECF7F5-27C1-4A5D-9EA4-3E8E5B7A1ECD' '</w:t>
      </w:r>
      <w:proofErr w:type="spellStart"/>
      <w:r w:rsidRPr="00493B06">
        <w:rPr>
          <w:rFonts w:ascii="Courier New" w:hAnsi="Courier New" w:cs="Courier New"/>
        </w:rPr>
        <w:t>Øyne</w:t>
      </w:r>
      <w:proofErr w:type="spellEnd"/>
      <w:r w:rsidRPr="00493B06">
        <w:rPr>
          <w:rFonts w:ascii="Courier New" w:hAnsi="Courier New" w:cs="Courier New"/>
        </w:rPr>
        <w:t xml:space="preserve"> </w:t>
      </w:r>
      <w:proofErr w:type="spellStart"/>
      <w:r w:rsidRPr="00493B06">
        <w:rPr>
          <w:rFonts w:ascii="Courier New" w:hAnsi="Courier New" w:cs="Courier New"/>
        </w:rPr>
        <w:t>Åpne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'CA3FFF17-0814-4060-8B8A-7511A4CD885D' '</w:t>
      </w:r>
      <w:proofErr w:type="spellStart"/>
      <w:r w:rsidRPr="00493B06">
        <w:rPr>
          <w:rFonts w:ascii="Courier New" w:hAnsi="Courier New" w:cs="Courier New"/>
        </w:rPr>
        <w:t>Blunker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'5ACBF52B-C130-41AD-B615-266E7CC4A784' '</w:t>
      </w:r>
      <w:proofErr w:type="spellStart"/>
      <w:r w:rsidRPr="00493B06">
        <w:rPr>
          <w:rFonts w:ascii="Courier New" w:hAnsi="Courier New" w:cs="Courier New"/>
        </w:rPr>
        <w:t>Øyne</w:t>
      </w:r>
      <w:proofErr w:type="spellEnd"/>
      <w:r w:rsidRPr="00493B06">
        <w:rPr>
          <w:rFonts w:ascii="Courier New" w:hAnsi="Courier New" w:cs="Courier New"/>
        </w:rPr>
        <w:t xml:space="preserve"> </w:t>
      </w:r>
      <w:proofErr w:type="spellStart"/>
      <w:r w:rsidRPr="00493B06">
        <w:rPr>
          <w:rFonts w:ascii="Courier New" w:hAnsi="Courier New" w:cs="Courier New"/>
        </w:rPr>
        <w:t>Lukket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'A5A95645-A7F8-11CF-831A-0800091B5BDA' 'Annotation D';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'65BB4425-FF4C-43D3-9FBF-2C022B76C100' '</w:t>
      </w:r>
      <w:proofErr w:type="spellStart"/>
      <w:r w:rsidRPr="00493B06">
        <w:rPr>
          <w:rFonts w:ascii="Courier New" w:hAnsi="Courier New" w:cs="Courier New"/>
        </w:rPr>
        <w:t>Hoster</w:t>
      </w:r>
      <w:proofErr w:type="spellEnd"/>
      <w:r w:rsidRPr="00493B06">
        <w:rPr>
          <w:rFonts w:ascii="Courier New" w:hAnsi="Courier New" w:cs="Courier New"/>
        </w:rPr>
        <w:t>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'71EECE80-EBC4-41c7-BF26-E56911426FB4' 'Recording Paused';</w:t>
      </w:r>
    </w:p>
    <w:p w:rsidR="00493B06" w:rsidRPr="00493B06" w:rsidRDefault="00493B06" w:rsidP="00493B06">
      <w:pPr>
        <w:pStyle w:val="Ingenmellomrom"/>
        <w:rPr>
          <w:rFonts w:ascii="Courier New" w:hAnsi="Courier New" w:cs="Courier New"/>
        </w:rPr>
      </w:pPr>
      <w:r w:rsidRPr="00493B06">
        <w:rPr>
          <w:rFonts w:ascii="Courier New" w:hAnsi="Courier New" w:cs="Courier New"/>
        </w:rPr>
        <w:t xml:space="preserve">  '799B142D-6AA8-4BF3-9E6D-9BBE3B859419' '</w:t>
      </w:r>
      <w:proofErr w:type="spellStart"/>
      <w:r w:rsidRPr="00493B06">
        <w:rPr>
          <w:rFonts w:ascii="Courier New" w:hAnsi="Courier New" w:cs="Courier New"/>
        </w:rPr>
        <w:t>Anmrk</w:t>
      </w:r>
      <w:proofErr w:type="spellEnd"/>
      <w:r w:rsidRPr="00493B06">
        <w:rPr>
          <w:rFonts w:ascii="Courier New" w:hAnsi="Courier New" w:cs="Courier New"/>
        </w:rPr>
        <w:t xml:space="preserve"> </w:t>
      </w:r>
      <w:proofErr w:type="spellStart"/>
      <w:r w:rsidRPr="00493B06">
        <w:rPr>
          <w:rFonts w:ascii="Courier New" w:hAnsi="Courier New" w:cs="Courier New"/>
        </w:rPr>
        <w:t>Kort</w:t>
      </w:r>
      <w:proofErr w:type="spellEnd"/>
      <w:r w:rsidRPr="00493B06">
        <w:rPr>
          <w:rFonts w:ascii="Courier New" w:hAnsi="Courier New" w:cs="Courier New"/>
        </w:rPr>
        <w:t>'</w:t>
      </w:r>
    </w:p>
    <w:p w:rsidR="00493B06" w:rsidRPr="00493B06" w:rsidRDefault="00493B06" w:rsidP="00493B06">
      <w:pPr>
        <w:pStyle w:val="Ingenmellomrom"/>
        <w:rPr>
          <w:lang w:val="nb-NO"/>
        </w:rPr>
      </w:pPr>
      <w:r w:rsidRPr="00493B06">
        <w:rPr>
          <w:rFonts w:ascii="Courier New" w:hAnsi="Courier New" w:cs="Courier New"/>
        </w:rPr>
        <w:t xml:space="preserve">  </w:t>
      </w:r>
      <w:proofErr w:type="gramStart"/>
      <w:r w:rsidRPr="00493B06">
        <w:rPr>
          <w:rFonts w:ascii="Courier New" w:hAnsi="Courier New" w:cs="Courier New"/>
          <w:lang w:val="nb-NO"/>
        </w:rPr>
        <w:t>'1E8ABB48-B049-4147-83CC-8FE04E813530' 'Bevegelse'</w:t>
      </w:r>
      <w:proofErr w:type="gramEnd"/>
      <w:r w:rsidRPr="00493B06">
        <w:rPr>
          <w:rFonts w:ascii="Courier New" w:hAnsi="Courier New" w:cs="Courier New"/>
          <w:lang w:val="nb-NO"/>
        </w:rPr>
        <w:t xml:space="preserve">   </w:t>
      </w:r>
      <w:r w:rsidRPr="00493B06">
        <w:rPr>
          <w:lang w:val="nb-NO"/>
        </w:rPr>
        <w:t xml:space="preserve">         </w:t>
      </w:r>
    </w:p>
    <w:p w:rsidR="00493B06" w:rsidRPr="00684FD4" w:rsidRDefault="00493B06" w:rsidP="00493B06">
      <w:pPr>
        <w:rPr>
          <w:lang w:val="nb-NO"/>
        </w:rPr>
      </w:pPr>
      <w:r w:rsidRPr="00493B06">
        <w:rPr>
          <w:lang w:val="nb-NO"/>
        </w:rPr>
        <w:t xml:space="preserve">        </w:t>
      </w:r>
      <w:r w:rsidRPr="00684FD4">
        <w:rPr>
          <w:lang w:val="nb-NO"/>
        </w:rPr>
        <w:t>}</w:t>
      </w:r>
    </w:p>
    <w:p w:rsidR="009B00B9" w:rsidRDefault="00671EEA" w:rsidP="0052676E">
      <w:pPr>
        <w:pStyle w:val="Overskrift1"/>
      </w:pPr>
      <w:r>
        <w:lastRenderedPageBreak/>
        <w:t>Startup</w:t>
      </w:r>
    </w:p>
    <w:p w:rsidR="00671EEA" w:rsidRDefault="00671EEA" w:rsidP="00671EEA">
      <w:pPr>
        <w:pStyle w:val="Listeavsnitt"/>
        <w:numPr>
          <w:ilvl w:val="0"/>
          <w:numId w:val="2"/>
        </w:numPr>
      </w:pPr>
      <w:r>
        <w:t xml:space="preserve">Start </w:t>
      </w:r>
      <w:proofErr w:type="spellStart"/>
      <w:r>
        <w:t>Matlab</w:t>
      </w:r>
      <w:proofErr w:type="spellEnd"/>
      <w:r>
        <w:t>.</w:t>
      </w:r>
    </w:p>
    <w:p w:rsidR="00671EEA" w:rsidRDefault="00106949" w:rsidP="00671EEA">
      <w:pPr>
        <w:pStyle w:val="Listeavsnitt"/>
        <w:numPr>
          <w:ilvl w:val="0"/>
          <w:numId w:val="2"/>
        </w:numPr>
      </w:pPr>
      <w:r>
        <w:t xml:space="preserve">Add the </w:t>
      </w:r>
      <w:proofErr w:type="spellStart"/>
      <w:r w:rsidR="00671EEA">
        <w:t>ScorePipeline</w:t>
      </w:r>
      <w:proofErr w:type="spellEnd"/>
      <w:r w:rsidR="00671EEA">
        <w:t xml:space="preserve"> directory</w:t>
      </w:r>
      <w:r>
        <w:t xml:space="preserve"> to the path</w:t>
      </w:r>
      <w:r w:rsidR="00671EEA">
        <w:t xml:space="preserve">, e.g. </w:t>
      </w:r>
    </w:p>
    <w:p w:rsidR="00671EEA" w:rsidRDefault="00106949" w:rsidP="00106949">
      <w:pPr>
        <w:pStyle w:val="Listeavsnitt"/>
        <w:numPr>
          <w:ilvl w:val="1"/>
          <w:numId w:val="2"/>
        </w:numPr>
      </w:pPr>
      <w:proofErr w:type="spellStart"/>
      <w:r>
        <w:t>addpath</w:t>
      </w:r>
      <w:proofErr w:type="spellEnd"/>
      <w:r>
        <w:t xml:space="preserve"> </w:t>
      </w:r>
      <w:r w:rsidRPr="00106949">
        <w:t>J:\ScorePipeline\matlab</w:t>
      </w:r>
    </w:p>
    <w:p w:rsidR="007B7698" w:rsidRDefault="007B7698" w:rsidP="007B7698">
      <w:pPr>
        <w:pStyle w:val="Listeavsnitt"/>
        <w:numPr>
          <w:ilvl w:val="0"/>
          <w:numId w:val="2"/>
        </w:numPr>
      </w:pPr>
      <w:r>
        <w:t>Optional: type command “</w:t>
      </w:r>
      <w:proofErr w:type="spellStart"/>
      <w:r>
        <w:t>savepath</w:t>
      </w:r>
      <w:proofErr w:type="spellEnd"/>
      <w:r>
        <w:t>” to save the new path permanently</w:t>
      </w:r>
    </w:p>
    <w:p w:rsidR="00671EEA" w:rsidRDefault="00671EEA" w:rsidP="00671EEA">
      <w:pPr>
        <w:pStyle w:val="Listeavsnitt"/>
        <w:numPr>
          <w:ilvl w:val="0"/>
          <w:numId w:val="2"/>
        </w:numPr>
      </w:pPr>
      <w:r>
        <w:t>Type “</w:t>
      </w:r>
      <w:proofErr w:type="spellStart"/>
      <w:r>
        <w:t>ScorePipeline</w:t>
      </w:r>
      <w:proofErr w:type="spellEnd"/>
      <w:r>
        <w:t>”</w:t>
      </w:r>
    </w:p>
    <w:p w:rsidR="00E47247" w:rsidRDefault="00E47247" w:rsidP="00671EEA">
      <w:pPr>
        <w:pStyle w:val="Listeavsnitt"/>
        <w:numPr>
          <w:ilvl w:val="0"/>
          <w:numId w:val="2"/>
        </w:numPr>
      </w:pPr>
      <w:r>
        <w:t>You will see some text output, checking some requirements, and a new GUI window.</w:t>
      </w:r>
    </w:p>
    <w:p w:rsidR="00E33F18" w:rsidRDefault="00E33F18" w:rsidP="00E33F18">
      <w:pPr>
        <w:ind w:left="360"/>
      </w:pPr>
      <w:proofErr w:type="gramStart"/>
      <w:r>
        <w:t>Troubleshooting :</w:t>
      </w:r>
      <w:proofErr w:type="gramEnd"/>
      <w:r>
        <w:t xml:space="preserve"> if you get an error when auto-downloading the fieldtrip plugin, try to set</w:t>
      </w:r>
      <w:r w:rsidR="00AF23F5">
        <w:t xml:space="preserve"> the proxy information manually and re-try “</w:t>
      </w:r>
      <w:proofErr w:type="spellStart"/>
      <w:r w:rsidR="00AF23F5">
        <w:t>ScorePipeline</w:t>
      </w:r>
      <w:proofErr w:type="spellEnd"/>
      <w:r w:rsidR="00AF23F5">
        <w:t>”. If that doesn’t work, then edit the batch file “</w:t>
      </w:r>
      <w:r w:rsidR="00AF23F5" w:rsidRPr="00AF23F5">
        <w:t>update-fieldtrip-in-eeglab.bat</w:t>
      </w:r>
      <w:r w:rsidR="00AF23F5">
        <w:t xml:space="preserve">” with the correct paths to the fieldtrip and </w:t>
      </w:r>
      <w:proofErr w:type="spellStart"/>
      <w:r w:rsidR="00AF23F5">
        <w:t>eeglab</w:t>
      </w:r>
      <w:proofErr w:type="spellEnd"/>
      <w:r w:rsidR="00AF23F5">
        <w:t xml:space="preserve"> repositories. Then run the batch file, and re-run </w:t>
      </w:r>
      <w:proofErr w:type="spellStart"/>
      <w:r w:rsidR="00AF23F5">
        <w:t>ScorePipeline</w:t>
      </w:r>
      <w:proofErr w:type="spellEnd"/>
      <w:r w:rsidR="00AF23F5">
        <w:t>.</w:t>
      </w:r>
    </w:p>
    <w:p w:rsidR="00671EEA" w:rsidRDefault="00E47247" w:rsidP="00E47247">
      <w:r>
        <w:rPr>
          <w:noProof/>
          <w:lang w:val="nb-NO" w:eastAsia="nb-NO"/>
        </w:rPr>
        <w:drawing>
          <wp:inline distT="0" distB="0" distL="0" distR="0" wp14:anchorId="42AAC2BB" wp14:editId="77927563">
            <wp:extent cx="5972810" cy="4304665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D4" w:rsidRDefault="00684FD4" w:rsidP="00684FD4">
      <w:pPr>
        <w:pStyle w:val="Overskrift1"/>
      </w:pPr>
      <w:r>
        <w:t>Setup annotations</w:t>
      </w:r>
    </w:p>
    <w:p w:rsidR="00684FD4" w:rsidRDefault="00684FD4" w:rsidP="00684FD4">
      <w:r>
        <w:t>You now need to set up annotations. Currently, if you have defined annotations named “</w:t>
      </w:r>
      <w:proofErr w:type="spellStart"/>
      <w:r>
        <w:t>SpikeStartSample</w:t>
      </w:r>
      <w:proofErr w:type="spellEnd"/>
      <w:r>
        <w:t>” and “</w:t>
      </w:r>
      <w:proofErr w:type="spellStart"/>
      <w:r>
        <w:t>SpikeSampleEnd</w:t>
      </w:r>
      <w:proofErr w:type="spellEnd"/>
      <w:r>
        <w:t>” then a mouse click sequence in the EEG plot will store the selected spike sample start and end. Do the following:</w:t>
      </w:r>
    </w:p>
    <w:p w:rsidR="00684FD4" w:rsidRPr="00684FD4" w:rsidRDefault="00684FD4" w:rsidP="00684FD4"/>
    <w:p w:rsidR="00A64EA3" w:rsidRDefault="00684FD4" w:rsidP="00A64EA3">
      <w:pPr>
        <w:pStyle w:val="Listeavsnitt"/>
        <w:numPr>
          <w:ilvl w:val="0"/>
          <w:numId w:val="10"/>
        </w:numPr>
      </w:pPr>
      <w:r>
        <w:lastRenderedPageBreak/>
        <w:t xml:space="preserve">Click on a project. </w:t>
      </w:r>
      <w:r w:rsidR="00FF0E36">
        <w:rPr>
          <w:noProof/>
          <w:lang w:val="nb-NO" w:eastAsia="nb-NO"/>
        </w:rPr>
        <w:drawing>
          <wp:inline distT="0" distB="0" distL="0" distR="0" wp14:anchorId="4C9BCF21" wp14:editId="62D18713">
            <wp:extent cx="5972810" cy="3812540"/>
            <wp:effectExtent l="0" t="0" r="889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D4" w:rsidRDefault="00684FD4" w:rsidP="00684FD4">
      <w:pPr>
        <w:pStyle w:val="Listeavsnitt"/>
        <w:numPr>
          <w:ilvl w:val="0"/>
          <w:numId w:val="10"/>
        </w:numPr>
      </w:pPr>
      <w:r>
        <w:t xml:space="preserve">Click </w:t>
      </w:r>
      <w:r w:rsidR="00647EFC">
        <w:t>“O</w:t>
      </w:r>
      <w:r>
        <w:t>pen</w:t>
      </w:r>
      <w:r w:rsidR="00647EFC">
        <w:t>”</w:t>
      </w:r>
    </w:p>
    <w:p w:rsidR="00647EFC" w:rsidRDefault="00647EFC" w:rsidP="00A64EA3">
      <w:pPr>
        <w:pStyle w:val="Listeavsnitt"/>
      </w:pPr>
    </w:p>
    <w:p w:rsidR="00684FD4" w:rsidRDefault="00684FD4" w:rsidP="00684FD4">
      <w:pPr>
        <w:pStyle w:val="Listeavsnitt"/>
        <w:numPr>
          <w:ilvl w:val="0"/>
          <w:numId w:val="10"/>
        </w:numPr>
      </w:pPr>
      <w:r>
        <w:t>Click “Setup”. You will see something similar to this:</w:t>
      </w:r>
      <w:r w:rsidR="00A64EA3" w:rsidRPr="00A64EA3">
        <w:rPr>
          <w:noProof/>
          <w:lang w:eastAsia="nb-NO"/>
        </w:rPr>
        <w:t xml:space="preserve"> </w:t>
      </w:r>
      <w:r w:rsidR="00FF0E36">
        <w:rPr>
          <w:noProof/>
          <w:lang w:val="nb-NO" w:eastAsia="nb-NO"/>
        </w:rPr>
        <w:drawing>
          <wp:inline distT="0" distB="0" distL="0" distR="0" wp14:anchorId="608B2474" wp14:editId="23416EDA">
            <wp:extent cx="3802906" cy="2852382"/>
            <wp:effectExtent l="0" t="0" r="7620" b="5715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8478" cy="28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D4" w:rsidRDefault="00684FD4" w:rsidP="00A64EA3">
      <w:pPr>
        <w:pStyle w:val="Listeavsnitt"/>
        <w:numPr>
          <w:ilvl w:val="0"/>
          <w:numId w:val="10"/>
        </w:numPr>
      </w:pPr>
      <w:r>
        <w:lastRenderedPageBreak/>
        <w:t>Click “Add”. Enter a field name. You will see something similar to this:</w:t>
      </w:r>
      <w:r w:rsidR="00A64EA3">
        <w:rPr>
          <w:noProof/>
          <w:lang w:val="nb-NO" w:eastAsia="nb-NO"/>
        </w:rPr>
        <w:drawing>
          <wp:inline distT="0" distB="0" distL="0" distR="0" wp14:anchorId="7C1D5451" wp14:editId="0C389640">
            <wp:extent cx="2998688" cy="2483892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3100" cy="24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3" w:rsidRDefault="00A64EA3" w:rsidP="00A64EA3">
      <w:pPr>
        <w:pStyle w:val="Listeavsnitt"/>
        <w:numPr>
          <w:ilvl w:val="0"/>
          <w:numId w:val="10"/>
        </w:numPr>
      </w:pPr>
      <w:r>
        <w:t>Click Save. The screen will look like this:</w:t>
      </w:r>
      <w:r w:rsidRPr="00A64EA3">
        <w:rPr>
          <w:noProof/>
          <w:lang w:eastAsia="nb-NO"/>
        </w:rPr>
        <w:t xml:space="preserve"> </w:t>
      </w:r>
      <w:r>
        <w:rPr>
          <w:noProof/>
          <w:lang w:val="nb-NO" w:eastAsia="nb-NO"/>
        </w:rPr>
        <w:drawing>
          <wp:inline distT="0" distB="0" distL="0" distR="0" wp14:anchorId="4632AB02" wp14:editId="4DAF7547">
            <wp:extent cx="3238840" cy="2429302"/>
            <wp:effectExtent l="0" t="0" r="0" b="9525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5" cy="24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3" w:rsidRDefault="00A64EA3" w:rsidP="00684FD4">
      <w:pPr>
        <w:pStyle w:val="Listeavsnitt"/>
        <w:numPr>
          <w:ilvl w:val="0"/>
          <w:numId w:val="10"/>
        </w:numPr>
      </w:pPr>
      <w:r>
        <w:t>Click “Add” again.</w:t>
      </w:r>
    </w:p>
    <w:p w:rsidR="00A64EA3" w:rsidRPr="00A64EA3" w:rsidRDefault="00A64EA3" w:rsidP="00684FD4">
      <w:pPr>
        <w:pStyle w:val="Listeavsnitt"/>
        <w:numPr>
          <w:ilvl w:val="0"/>
          <w:numId w:val="10"/>
        </w:numPr>
      </w:pPr>
      <w:r>
        <w:lastRenderedPageBreak/>
        <w:t>Enter a field name again (e.g. “</w:t>
      </w:r>
      <w:proofErr w:type="spellStart"/>
      <w:r>
        <w:t>SpikeEndSample</w:t>
      </w:r>
      <w:proofErr w:type="spellEnd"/>
      <w:r>
        <w:t>”)</w:t>
      </w:r>
      <w:r w:rsidRPr="00A64EA3">
        <w:rPr>
          <w:noProof/>
          <w:lang w:eastAsia="nb-NO"/>
        </w:rPr>
        <w:t xml:space="preserve"> </w:t>
      </w:r>
      <w:r>
        <w:rPr>
          <w:noProof/>
          <w:lang w:val="nb-NO" w:eastAsia="nb-NO"/>
        </w:rPr>
        <w:drawing>
          <wp:inline distT="0" distB="0" distL="0" distR="0" wp14:anchorId="1F90F080" wp14:editId="16672ADB">
            <wp:extent cx="3466532" cy="2871419"/>
            <wp:effectExtent l="0" t="0" r="635" b="5715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633" cy="28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3" w:rsidRPr="00A64EA3" w:rsidRDefault="00A64EA3" w:rsidP="00684FD4">
      <w:pPr>
        <w:pStyle w:val="Listeavsnitt"/>
        <w:numPr>
          <w:ilvl w:val="0"/>
          <w:numId w:val="10"/>
        </w:numPr>
      </w:pPr>
      <w:r w:rsidRPr="00A64EA3">
        <w:rPr>
          <w:noProof/>
          <w:lang w:eastAsia="nb-NO"/>
        </w:rPr>
        <w:t xml:space="preserve">Click «Save». The screen will look like this: </w:t>
      </w:r>
      <w:r>
        <w:rPr>
          <w:noProof/>
          <w:lang w:val="nb-NO" w:eastAsia="nb-NO"/>
        </w:rPr>
        <w:drawing>
          <wp:inline distT="0" distB="0" distL="0" distR="0" wp14:anchorId="484A1CF0" wp14:editId="3D69B995">
            <wp:extent cx="5972810" cy="4479925"/>
            <wp:effectExtent l="0" t="0" r="8890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3" w:rsidRPr="00A64EA3" w:rsidRDefault="00A64EA3" w:rsidP="00684FD4">
      <w:pPr>
        <w:pStyle w:val="Listeavsnitt"/>
        <w:numPr>
          <w:ilvl w:val="0"/>
          <w:numId w:val="10"/>
        </w:numPr>
      </w:pPr>
      <w:r w:rsidRPr="00A64EA3">
        <w:rPr>
          <w:noProof/>
          <w:lang w:eastAsia="nb-NO"/>
        </w:rPr>
        <w:t>Click the upper right «X» to close this dialog.</w:t>
      </w:r>
    </w:p>
    <w:p w:rsidR="00A64EA3" w:rsidRPr="00A64EA3" w:rsidRDefault="00A64EA3" w:rsidP="00684FD4">
      <w:pPr>
        <w:pStyle w:val="Listeavsnitt"/>
        <w:numPr>
          <w:ilvl w:val="0"/>
          <w:numId w:val="10"/>
        </w:numPr>
      </w:pPr>
      <w:r>
        <w:rPr>
          <w:noProof/>
          <w:lang w:eastAsia="nb-NO"/>
        </w:rPr>
        <w:lastRenderedPageBreak/>
        <w:t xml:space="preserve">You will now see the details for the research project again: </w:t>
      </w:r>
      <w:r>
        <w:rPr>
          <w:noProof/>
          <w:lang w:val="nb-NO" w:eastAsia="nb-NO"/>
        </w:rPr>
        <w:drawing>
          <wp:inline distT="0" distB="0" distL="0" distR="0" wp14:anchorId="7C89242F" wp14:editId="4FBAD000">
            <wp:extent cx="5972810" cy="2936875"/>
            <wp:effectExtent l="0" t="0" r="8890" b="0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3" w:rsidRDefault="00A64EA3" w:rsidP="00A64EA3">
      <w:pPr>
        <w:pStyle w:val="Overskrift1"/>
      </w:pPr>
      <w:r>
        <w:t>A simplistic description of how to quantify</w:t>
      </w:r>
    </w:p>
    <w:p w:rsidR="00FF0E36" w:rsidRDefault="00FF0E36" w:rsidP="00FF0E36">
      <w:pPr>
        <w:pStyle w:val="Listeavsnitt"/>
        <w:numPr>
          <w:ilvl w:val="0"/>
          <w:numId w:val="11"/>
        </w:numPr>
      </w:pPr>
      <w:r>
        <w:t>Start “</w:t>
      </w:r>
      <w:proofErr w:type="spellStart"/>
      <w:r>
        <w:t>ScorePipeline</w:t>
      </w:r>
      <w:proofErr w:type="spellEnd"/>
      <w:r>
        <w:t>” from the command line</w:t>
      </w:r>
    </w:p>
    <w:p w:rsidR="00FF0E36" w:rsidRDefault="00FF0E36" w:rsidP="00FF0E36">
      <w:pPr>
        <w:pStyle w:val="Listeavsnitt"/>
      </w:pPr>
      <w:r>
        <w:rPr>
          <w:noProof/>
          <w:lang w:val="nb-NO" w:eastAsia="nb-NO"/>
        </w:rPr>
        <w:drawing>
          <wp:inline distT="0" distB="0" distL="0" distR="0" wp14:anchorId="59826ED1" wp14:editId="7BE229DB">
            <wp:extent cx="5972810" cy="3812540"/>
            <wp:effectExtent l="0" t="0" r="8890" b="0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6" w:rsidRDefault="00FF0E36" w:rsidP="00FF0E36">
      <w:pPr>
        <w:pStyle w:val="Listeavsnitt"/>
        <w:numPr>
          <w:ilvl w:val="0"/>
          <w:numId w:val="11"/>
        </w:numPr>
      </w:pPr>
      <w:r>
        <w:lastRenderedPageBreak/>
        <w:t xml:space="preserve">Select a project. Click “Open” like so: </w:t>
      </w:r>
      <w:r>
        <w:rPr>
          <w:noProof/>
          <w:lang w:val="nb-NO" w:eastAsia="nb-NO"/>
        </w:rPr>
        <w:drawing>
          <wp:inline distT="0" distB="0" distL="0" distR="0" wp14:anchorId="7B63ECEA" wp14:editId="1193354C">
            <wp:extent cx="5972810" cy="2936875"/>
            <wp:effectExtent l="0" t="0" r="8890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6" w:rsidRDefault="00FF0E36" w:rsidP="00A64EA3">
      <w:pPr>
        <w:pStyle w:val="Listeavsnitt"/>
        <w:numPr>
          <w:ilvl w:val="0"/>
          <w:numId w:val="11"/>
        </w:numPr>
      </w:pPr>
      <w:r>
        <w:t>Click “Quantify”</w:t>
      </w:r>
      <w:r w:rsidR="00A64EA3">
        <w:rPr>
          <w:noProof/>
          <w:lang w:val="nb-NO" w:eastAsia="nb-NO"/>
        </w:rPr>
        <w:drawing>
          <wp:inline distT="0" distB="0" distL="0" distR="0" wp14:anchorId="15FD7BD8" wp14:editId="3884BF5F">
            <wp:extent cx="5972810" cy="3261360"/>
            <wp:effectExtent l="0" t="0" r="8890" b="0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6" w:rsidRDefault="00FF0E36" w:rsidP="00A64EA3">
      <w:pPr>
        <w:pStyle w:val="Listeavsnitt"/>
        <w:numPr>
          <w:ilvl w:val="0"/>
          <w:numId w:val="11"/>
        </w:numPr>
      </w:pPr>
      <w:r>
        <w:t>Click “Open”</w:t>
      </w:r>
    </w:p>
    <w:p w:rsidR="00FF0E36" w:rsidRDefault="00FF0E36" w:rsidP="00A64EA3">
      <w:pPr>
        <w:pStyle w:val="Listeavsnitt"/>
        <w:numPr>
          <w:ilvl w:val="0"/>
          <w:numId w:val="11"/>
        </w:numPr>
      </w:pPr>
      <w:r>
        <w:t>Wait for EEGLAB to open the EEG.</w:t>
      </w:r>
    </w:p>
    <w:p w:rsidR="00FF0E36" w:rsidRPr="00FF0E36" w:rsidRDefault="00FF0E36" w:rsidP="00A64EA3">
      <w:pPr>
        <w:pStyle w:val="Listeavsnitt"/>
        <w:numPr>
          <w:ilvl w:val="0"/>
          <w:numId w:val="11"/>
        </w:numPr>
      </w:pPr>
      <w:r>
        <w:lastRenderedPageBreak/>
        <w:t>Go to the EEGLAB plot window. Note that when you hover with the mouse over the plot, parts of the EEG data will be in red (the current channel)</w:t>
      </w:r>
      <w:r w:rsidRPr="00FF0E36">
        <w:rPr>
          <w:noProof/>
          <w:lang w:eastAsia="nb-NO"/>
        </w:rPr>
        <w:t xml:space="preserve"> </w:t>
      </w:r>
      <w:r>
        <w:rPr>
          <w:noProof/>
          <w:lang w:val="nb-NO" w:eastAsia="nb-NO"/>
        </w:rPr>
        <w:drawing>
          <wp:inline distT="0" distB="0" distL="0" distR="0" wp14:anchorId="07157FE0" wp14:editId="64B5D6F7">
            <wp:extent cx="5972810" cy="3717290"/>
            <wp:effectExtent l="0" t="0" r="8890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6" w:rsidRDefault="00FF0E36" w:rsidP="00A64EA3">
      <w:pPr>
        <w:pStyle w:val="Listeavsnitt"/>
        <w:numPr>
          <w:ilvl w:val="0"/>
          <w:numId w:val="11"/>
        </w:numPr>
      </w:pPr>
      <w:r w:rsidRPr="00FF0E36">
        <w:rPr>
          <w:noProof/>
          <w:lang w:eastAsia="nb-NO"/>
        </w:rPr>
        <w:t xml:space="preserve">Mouse click down on the start of the segment that you want to select. </w:t>
      </w:r>
    </w:p>
    <w:p w:rsidR="00FF0E36" w:rsidRPr="00FF0E36" w:rsidRDefault="00FF0E36" w:rsidP="00A64EA3">
      <w:pPr>
        <w:pStyle w:val="Listeavsnitt"/>
        <w:numPr>
          <w:ilvl w:val="0"/>
          <w:numId w:val="11"/>
        </w:numPr>
      </w:pPr>
      <w:r>
        <w:rPr>
          <w:noProof/>
          <w:lang w:eastAsia="nb-NO"/>
        </w:rPr>
        <w:t>Then move the mouse down to the stop of the segment that you wish to select.</w:t>
      </w:r>
      <w:r w:rsidRPr="00FF0E36">
        <w:rPr>
          <w:noProof/>
          <w:lang w:eastAsia="nb-NO"/>
        </w:rPr>
        <w:t xml:space="preserve"> </w:t>
      </w:r>
      <w:r>
        <w:rPr>
          <w:noProof/>
          <w:lang w:val="nb-NO" w:eastAsia="nb-NO"/>
        </w:rPr>
        <w:drawing>
          <wp:inline distT="0" distB="0" distL="0" distR="0" wp14:anchorId="4C69A33D" wp14:editId="5E09E401">
            <wp:extent cx="5972810" cy="3717290"/>
            <wp:effectExtent l="0" t="0" r="8890" b="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6" w:rsidRDefault="00FF0E36" w:rsidP="00A64EA3">
      <w:pPr>
        <w:pStyle w:val="Listeavsnitt"/>
        <w:numPr>
          <w:ilvl w:val="0"/>
          <w:numId w:val="11"/>
        </w:numPr>
      </w:pPr>
      <w:r>
        <w:lastRenderedPageBreak/>
        <w:t>The selected segment of EEG will be shown in green as you move the mouse.</w:t>
      </w:r>
    </w:p>
    <w:p w:rsidR="00FF0E36" w:rsidRDefault="00FF0E36" w:rsidP="00A64EA3">
      <w:pPr>
        <w:pStyle w:val="Listeavsnitt"/>
        <w:numPr>
          <w:ilvl w:val="0"/>
          <w:numId w:val="11"/>
        </w:numPr>
      </w:pPr>
      <w:r>
        <w:t xml:space="preserve">Click mouse down as you mark the end of the EEG segment. </w:t>
      </w:r>
      <w:r>
        <w:rPr>
          <w:noProof/>
          <w:lang w:val="nb-NO" w:eastAsia="nb-NO"/>
        </w:rPr>
        <w:drawing>
          <wp:inline distT="0" distB="0" distL="0" distR="0" wp14:anchorId="251FA0FE" wp14:editId="0E8303CF">
            <wp:extent cx="5972810" cy="3717290"/>
            <wp:effectExtent l="0" t="0" r="8890" b="0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6" w:rsidRDefault="005F36F2" w:rsidP="00A64EA3">
      <w:pPr>
        <w:pStyle w:val="Listeavsnitt"/>
        <w:numPr>
          <w:ilvl w:val="0"/>
          <w:numId w:val="11"/>
        </w:numPr>
      </w:pPr>
      <w:r>
        <w:t xml:space="preserve">On the “SCORE One Event Details” screen, the annotations panel will update with the new mouse-clicked data (marked in red below: </w:t>
      </w:r>
      <w:r>
        <w:rPr>
          <w:noProof/>
          <w:lang w:val="nb-NO" w:eastAsia="nb-NO"/>
        </w:rPr>
        <w:drawing>
          <wp:inline distT="0" distB="0" distL="0" distR="0">
            <wp:extent cx="5962650" cy="3467100"/>
            <wp:effectExtent l="0" t="0" r="0" b="0"/>
            <wp:docPr id="37" name="Bil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00" w:rsidRPr="00352600" w:rsidRDefault="00352600" w:rsidP="00A64EA3">
      <w:pPr>
        <w:pStyle w:val="Listeavsnitt"/>
        <w:numPr>
          <w:ilvl w:val="0"/>
          <w:numId w:val="11"/>
        </w:numPr>
      </w:pPr>
      <w:r>
        <w:lastRenderedPageBreak/>
        <w:t xml:space="preserve">When you are finished with this event, you can set the work state for this event to indicate that it is finished: </w:t>
      </w:r>
      <w:r>
        <w:rPr>
          <w:noProof/>
          <w:lang w:val="nb-NO" w:eastAsia="nb-NO"/>
        </w:rPr>
        <w:drawing>
          <wp:inline distT="0" distB="0" distL="0" distR="0">
            <wp:extent cx="5962650" cy="3467100"/>
            <wp:effectExtent l="0" t="0" r="0" b="0"/>
            <wp:docPr id="38" name="Bil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00" w:rsidRPr="00A64EA3" w:rsidRDefault="00352600" w:rsidP="00A64EA3">
      <w:pPr>
        <w:pStyle w:val="Listeavsnitt"/>
        <w:numPr>
          <w:ilvl w:val="0"/>
          <w:numId w:val="11"/>
        </w:numPr>
      </w:pPr>
    </w:p>
    <w:sectPr w:rsidR="00352600" w:rsidRPr="00A64EA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E4936"/>
    <w:multiLevelType w:val="hybridMultilevel"/>
    <w:tmpl w:val="A18A9C0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949F3"/>
    <w:multiLevelType w:val="hybridMultilevel"/>
    <w:tmpl w:val="F934FAA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B95560"/>
    <w:multiLevelType w:val="hybridMultilevel"/>
    <w:tmpl w:val="9DC2A2D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932E67"/>
    <w:multiLevelType w:val="hybridMultilevel"/>
    <w:tmpl w:val="88F4A08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8F331B"/>
    <w:multiLevelType w:val="hybridMultilevel"/>
    <w:tmpl w:val="5B2AD35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F73537"/>
    <w:multiLevelType w:val="hybridMultilevel"/>
    <w:tmpl w:val="88F4A08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733B95"/>
    <w:multiLevelType w:val="hybridMultilevel"/>
    <w:tmpl w:val="2DE4EEBC"/>
    <w:lvl w:ilvl="0" w:tplc="E3B8BC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800EF3"/>
    <w:multiLevelType w:val="hybridMultilevel"/>
    <w:tmpl w:val="53F08B6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E129BA"/>
    <w:multiLevelType w:val="hybridMultilevel"/>
    <w:tmpl w:val="37B8F010"/>
    <w:lvl w:ilvl="0" w:tplc="52029B84">
      <w:start w:val="1"/>
      <w:numFmt w:val="decimal"/>
      <w:pStyle w:val="Overskrift1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A53F45"/>
    <w:multiLevelType w:val="hybridMultilevel"/>
    <w:tmpl w:val="56A4242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700D9E"/>
    <w:multiLevelType w:val="hybridMultilevel"/>
    <w:tmpl w:val="14F08E1A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2C00A8"/>
    <w:multiLevelType w:val="hybridMultilevel"/>
    <w:tmpl w:val="9A2C1EC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7"/>
  </w:num>
  <w:num w:numId="7">
    <w:abstractNumId w:val="0"/>
  </w:num>
  <w:num w:numId="8">
    <w:abstractNumId w:val="5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6CB"/>
    <w:rsid w:val="000039B7"/>
    <w:rsid w:val="00061D86"/>
    <w:rsid w:val="00106949"/>
    <w:rsid w:val="001366DC"/>
    <w:rsid w:val="00136A27"/>
    <w:rsid w:val="0015719D"/>
    <w:rsid w:val="00191FE1"/>
    <w:rsid w:val="001975D7"/>
    <w:rsid w:val="001A2445"/>
    <w:rsid w:val="001A6932"/>
    <w:rsid w:val="001B0AF1"/>
    <w:rsid w:val="001E65A6"/>
    <w:rsid w:val="00246267"/>
    <w:rsid w:val="00267ED8"/>
    <w:rsid w:val="0027377F"/>
    <w:rsid w:val="002C174D"/>
    <w:rsid w:val="00335530"/>
    <w:rsid w:val="00352600"/>
    <w:rsid w:val="003B2CBF"/>
    <w:rsid w:val="003B59FD"/>
    <w:rsid w:val="003C2843"/>
    <w:rsid w:val="003D6BE3"/>
    <w:rsid w:val="00493B06"/>
    <w:rsid w:val="004B16BB"/>
    <w:rsid w:val="004C337E"/>
    <w:rsid w:val="004C4685"/>
    <w:rsid w:val="005012CD"/>
    <w:rsid w:val="0052676E"/>
    <w:rsid w:val="00542832"/>
    <w:rsid w:val="005615E2"/>
    <w:rsid w:val="005F36F2"/>
    <w:rsid w:val="005F6939"/>
    <w:rsid w:val="00613B6D"/>
    <w:rsid w:val="006173E4"/>
    <w:rsid w:val="00637530"/>
    <w:rsid w:val="00647EFC"/>
    <w:rsid w:val="00671EEA"/>
    <w:rsid w:val="00684FD4"/>
    <w:rsid w:val="006917E8"/>
    <w:rsid w:val="006F1116"/>
    <w:rsid w:val="0073789E"/>
    <w:rsid w:val="00751729"/>
    <w:rsid w:val="00751A54"/>
    <w:rsid w:val="007B5CA2"/>
    <w:rsid w:val="007B7698"/>
    <w:rsid w:val="00805C1C"/>
    <w:rsid w:val="0082543C"/>
    <w:rsid w:val="008511C2"/>
    <w:rsid w:val="008B34BF"/>
    <w:rsid w:val="008C04E6"/>
    <w:rsid w:val="00917AA8"/>
    <w:rsid w:val="009716CB"/>
    <w:rsid w:val="009C44F7"/>
    <w:rsid w:val="009C7E58"/>
    <w:rsid w:val="00A06244"/>
    <w:rsid w:val="00A64EA3"/>
    <w:rsid w:val="00A70683"/>
    <w:rsid w:val="00AD3160"/>
    <w:rsid w:val="00AF11E7"/>
    <w:rsid w:val="00AF23F5"/>
    <w:rsid w:val="00B37F44"/>
    <w:rsid w:val="00B41C98"/>
    <w:rsid w:val="00B4554D"/>
    <w:rsid w:val="00BA1817"/>
    <w:rsid w:val="00BA7900"/>
    <w:rsid w:val="00BD01B4"/>
    <w:rsid w:val="00BF3A5C"/>
    <w:rsid w:val="00C30EDF"/>
    <w:rsid w:val="00C5474F"/>
    <w:rsid w:val="00C61420"/>
    <w:rsid w:val="00C6453D"/>
    <w:rsid w:val="00CE4CD9"/>
    <w:rsid w:val="00D026DB"/>
    <w:rsid w:val="00E33F18"/>
    <w:rsid w:val="00E47247"/>
    <w:rsid w:val="00E524BD"/>
    <w:rsid w:val="00E54CE2"/>
    <w:rsid w:val="00E87DC8"/>
    <w:rsid w:val="00EA28B7"/>
    <w:rsid w:val="00EA33D1"/>
    <w:rsid w:val="00EB3673"/>
    <w:rsid w:val="00F07498"/>
    <w:rsid w:val="00F12761"/>
    <w:rsid w:val="00F51CB8"/>
    <w:rsid w:val="00F6061C"/>
    <w:rsid w:val="00FC012D"/>
    <w:rsid w:val="00FF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37F44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D01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3D6B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3D6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B37F4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D01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Ingenmellomrom">
    <w:name w:val="No Spacing"/>
    <w:uiPriority w:val="1"/>
    <w:qFormat/>
    <w:rsid w:val="00BD01B4"/>
    <w:pPr>
      <w:spacing w:after="0" w:line="240" w:lineRule="auto"/>
    </w:pPr>
  </w:style>
  <w:style w:type="paragraph" w:styleId="Listeavsnitt">
    <w:name w:val="List Paragraph"/>
    <w:basedOn w:val="Normal"/>
    <w:uiPriority w:val="34"/>
    <w:qFormat/>
    <w:rsid w:val="00637530"/>
    <w:pPr>
      <w:ind w:left="720"/>
      <w:contextualSpacing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BA1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BA1817"/>
    <w:rPr>
      <w:rFonts w:ascii="Tahoma" w:hAnsi="Tahoma" w:cs="Tahoma"/>
      <w:sz w:val="16"/>
      <w:szCs w:val="1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061D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61D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kobling">
    <w:name w:val="Hyperlink"/>
    <w:basedOn w:val="Standardskriftforavsnitt"/>
    <w:uiPriority w:val="99"/>
    <w:unhideWhenUsed/>
    <w:rsid w:val="00CE4C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37F44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D01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3D6B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3D6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B37F4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D01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Ingenmellomrom">
    <w:name w:val="No Spacing"/>
    <w:uiPriority w:val="1"/>
    <w:qFormat/>
    <w:rsid w:val="00BD01B4"/>
    <w:pPr>
      <w:spacing w:after="0" w:line="240" w:lineRule="auto"/>
    </w:pPr>
  </w:style>
  <w:style w:type="paragraph" w:styleId="Listeavsnitt">
    <w:name w:val="List Paragraph"/>
    <w:basedOn w:val="Normal"/>
    <w:uiPriority w:val="34"/>
    <w:qFormat/>
    <w:rsid w:val="00637530"/>
    <w:pPr>
      <w:ind w:left="720"/>
      <w:contextualSpacing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BA1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BA1817"/>
    <w:rPr>
      <w:rFonts w:ascii="Tahoma" w:hAnsi="Tahoma" w:cs="Tahoma"/>
      <w:sz w:val="16"/>
      <w:szCs w:val="1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061D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61D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kobling">
    <w:name w:val="Hyperlink"/>
    <w:basedOn w:val="Standardskriftforavsnitt"/>
    <w:uiPriority w:val="99"/>
    <w:unhideWhenUsed/>
    <w:rsid w:val="00CE4C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s://se.mathworks.com/help/database/ug/microsoft-sql-server-jdbc-windows.html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E4EE4CCE.dotm</Template>
  <TotalTime>146</TotalTime>
  <Pages>21</Pages>
  <Words>1061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Brøgger</dc:creator>
  <cp:keywords/>
  <dc:description/>
  <cp:lastModifiedBy>Jan Christian Brøgger</cp:lastModifiedBy>
  <cp:revision>82</cp:revision>
  <dcterms:created xsi:type="dcterms:W3CDTF">2016-11-16T11:43:00Z</dcterms:created>
  <dcterms:modified xsi:type="dcterms:W3CDTF">2017-04-21T12:10:00Z</dcterms:modified>
</cp:coreProperties>
</file>